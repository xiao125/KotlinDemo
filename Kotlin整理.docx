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Kotlin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扩展库</w:t>
      </w:r>
    </w:p>
    <w:p/>
    <w:p/>
    <w:p>
      <w:r>
        <w:drawing>
          <wp:inline distT="0" distB="0" distL="114300" distR="114300">
            <wp:extent cx="5269865" cy="28765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Commons 配置</w:t>
      </w:r>
    </w:p>
    <w:p>
      <w:r>
        <w:drawing>
          <wp:inline distT="0" distB="0" distL="114300" distR="114300">
            <wp:extent cx="5271770" cy="2479040"/>
            <wp:effectExtent l="0" t="0" r="508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2735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Layouts 配置</w:t>
      </w:r>
    </w:p>
    <w:p/>
    <w:p>
      <w:r>
        <w:drawing>
          <wp:inline distT="0" distB="0" distL="114300" distR="114300">
            <wp:extent cx="5269865" cy="2668270"/>
            <wp:effectExtent l="0" t="0" r="698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SQLite 配置</w:t>
      </w:r>
    </w:p>
    <w:p>
      <w:r>
        <w:drawing>
          <wp:inline distT="0" distB="0" distL="114300" distR="114300">
            <wp:extent cx="5267960" cy="2892425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406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dagger2 ： 注解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@Inject</w:t>
      </w:r>
    </w:p>
    <w:p/>
    <w:p>
      <w:r>
        <w:drawing>
          <wp:inline distT="0" distB="0" distL="114300" distR="114300">
            <wp:extent cx="5273675" cy="2533650"/>
            <wp:effectExtent l="0" t="0" r="317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r>
        <w:drawing>
          <wp:inline distT="0" distB="0" distL="114300" distR="114300">
            <wp:extent cx="5273040" cy="2950845"/>
            <wp:effectExtent l="0" t="0" r="3810" b="19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62785"/>
            <wp:effectExtent l="0" t="0" r="7620" b="184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@Module</w:t>
      </w:r>
    </w:p>
    <w:p>
      <w:r>
        <w:drawing>
          <wp:inline distT="0" distB="0" distL="114300" distR="114300">
            <wp:extent cx="5273675" cy="2891790"/>
            <wp:effectExtent l="0" t="0" r="3175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@Provides</w:t>
      </w:r>
    </w:p>
    <w:p>
      <w:r>
        <w:drawing>
          <wp:inline distT="0" distB="0" distL="114300" distR="114300">
            <wp:extent cx="5270500" cy="2534285"/>
            <wp:effectExtent l="0" t="0" r="6350" b="184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 和 Module维度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184900" cy="3081020"/>
            <wp:effectExtent l="0" t="0" r="6350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</w:t>
      </w:r>
    </w:p>
    <w:p>
      <w:r>
        <w:drawing>
          <wp:inline distT="0" distB="0" distL="114300" distR="114300">
            <wp:extent cx="6188075" cy="3302635"/>
            <wp:effectExtent l="0" t="0" r="317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@Singleton</w:t>
      </w:r>
    </w:p>
    <w:p>
      <w:r>
        <w:drawing>
          <wp:inline distT="0" distB="0" distL="114300" distR="114300">
            <wp:extent cx="6181090" cy="3397885"/>
            <wp:effectExtent l="0" t="0" r="10160" b="1206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9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@Qualifier</w:t>
      </w:r>
    </w:p>
    <w:p>
      <w:r>
        <w:drawing>
          <wp:inline distT="0" distB="0" distL="114300" distR="114300">
            <wp:extent cx="6188075" cy="2574925"/>
            <wp:effectExtent l="0" t="0" r="317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@Named</w:t>
      </w:r>
    </w:p>
    <w:p>
      <w:r>
        <w:drawing>
          <wp:inline distT="0" distB="0" distL="114300" distR="114300">
            <wp:extent cx="6188075" cy="3155315"/>
            <wp:effectExtent l="0" t="0" r="3175" b="69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04890" cy="3009265"/>
            <wp:effectExtent l="0" t="0" r="1016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RxLifecycle 解决Rx内存泄露</w:t>
      </w:r>
    </w:p>
    <w:p>
      <w:r>
        <w:drawing>
          <wp:inline distT="0" distB="0" distL="114300" distR="114300">
            <wp:extent cx="6186170" cy="3202940"/>
            <wp:effectExtent l="0" t="0" r="5080" b="1651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注意事项</w:t>
      </w:r>
      <w:r>
        <w:rPr>
          <w:rFonts w:hint="eastAsia"/>
          <w:lang w:val="en-US" w:eastAsia="zh-CN"/>
        </w:rPr>
        <w:t xml:space="preserve"> ：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eastAsia" w:cs="宋体"/>
          <w:color w:val="CC7832"/>
          <w:sz w:val="22"/>
          <w:szCs w:val="22"/>
          <w:shd w:val="clear" w:fill="2B2B2B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kotlinx.android.synthetic.main.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XXXXX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.*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不能导入问题？</w:t>
      </w:r>
    </w:p>
    <w:p/>
    <w:p>
      <w:pPr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 xml:space="preserve">答：  </w:t>
      </w:r>
      <w:r>
        <w:rPr>
          <w:rFonts w:hint="eastAsia"/>
          <w:color w:val="FF0000"/>
        </w:rPr>
        <w:t>//如下两个插件缺一个不可，kotlin-android为基本支持android 开发插件,kotlin-android-extensions就是省去我们频繁找id的插件了</w:t>
      </w:r>
      <w:r>
        <w:rPr>
          <w:rFonts w:hint="eastAsia"/>
          <w:color w:val="FF0000"/>
          <w:lang w:val="en-US" w:eastAsia="zh-CN"/>
        </w:rPr>
        <w:t xml:space="preserve">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apply plugin: 'kotlin-android'      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apply plugin: 'kotlin-android-extensions'</w:t>
      </w:r>
    </w:p>
    <w:p>
      <w:pPr>
        <w:rPr>
          <w:rFonts w:hint="eastAsia"/>
        </w:rPr>
      </w:pPr>
    </w:p>
    <w:p/>
    <w:p/>
    <w:p/>
    <w:p/>
    <w:p/>
    <w:p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B79420"/>
    <w:multiLevelType w:val="singleLevel"/>
    <w:tmpl w:val="DAB7942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34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0C0D4C"/>
    <w:rsid w:val="075C7972"/>
    <w:rsid w:val="0F9C3D71"/>
    <w:rsid w:val="23002DC4"/>
    <w:rsid w:val="24CA67C8"/>
    <w:rsid w:val="26151069"/>
    <w:rsid w:val="2F0B7673"/>
    <w:rsid w:val="307B6D1F"/>
    <w:rsid w:val="314E5DE3"/>
    <w:rsid w:val="3A0C0D4C"/>
    <w:rsid w:val="487100E9"/>
    <w:rsid w:val="525032BC"/>
    <w:rsid w:val="59FC4548"/>
    <w:rsid w:val="5BFD09BF"/>
    <w:rsid w:val="69FE76AC"/>
    <w:rsid w:val="6D535020"/>
    <w:rsid w:val="7092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2018-07-13T06:58:00Z</dcterms:created>
  <dc:creator>Administrator</dc:creator>
  <cp:lastModifiedBy>Administrator</cp:lastModifiedBy>
  <dcterms:modified xsi:type="dcterms:W3CDTF">2018-11-16T10:44:11Z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