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Kotlin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AnKo 扩展库</w:t>
      </w:r>
    </w:p>
    <w:p/>
    <w:p/>
    <w:p>
      <w:r>
        <w:drawing>
          <wp:inline distT="0" distB="0" distL="114300" distR="114300">
            <wp:extent cx="5269865" cy="287655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Anko Commons 配置</w:t>
      </w:r>
    </w:p>
    <w:p>
      <w:r>
        <w:drawing>
          <wp:inline distT="0" distB="0" distL="114300" distR="114300">
            <wp:extent cx="5271770" cy="2479040"/>
            <wp:effectExtent l="0" t="0" r="5080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927350"/>
            <wp:effectExtent l="0" t="0" r="317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Anko Layouts 配置</w:t>
      </w:r>
    </w:p>
    <w:p/>
    <w:p>
      <w:r>
        <w:drawing>
          <wp:inline distT="0" distB="0" distL="114300" distR="114300">
            <wp:extent cx="5269865" cy="2668270"/>
            <wp:effectExtent l="0" t="0" r="6985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Anko SQLite 配置</w:t>
      </w:r>
    </w:p>
    <w:p>
      <w:r>
        <w:drawing>
          <wp:inline distT="0" distB="0" distL="114300" distR="114300">
            <wp:extent cx="5267960" cy="2892425"/>
            <wp:effectExtent l="0" t="0" r="889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9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40660"/>
            <wp:effectExtent l="0" t="0" r="1016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dagger2 ： 注解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@Inject</w:t>
      </w:r>
    </w:p>
    <w:p/>
    <w:p>
      <w:r>
        <w:drawing>
          <wp:inline distT="0" distB="0" distL="114300" distR="114300">
            <wp:extent cx="5273675" cy="2533650"/>
            <wp:effectExtent l="0" t="0" r="3175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</w:t>
      </w:r>
    </w:p>
    <w:p>
      <w:r>
        <w:drawing>
          <wp:inline distT="0" distB="0" distL="114300" distR="114300">
            <wp:extent cx="5273040" cy="2950845"/>
            <wp:effectExtent l="0" t="0" r="3810" b="190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962785"/>
            <wp:effectExtent l="0" t="0" r="7620" b="1841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@Module</w:t>
      </w:r>
    </w:p>
    <w:p>
      <w:r>
        <w:drawing>
          <wp:inline distT="0" distB="0" distL="114300" distR="114300">
            <wp:extent cx="5273675" cy="2891790"/>
            <wp:effectExtent l="0" t="0" r="3175" b="381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1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@Provides</w:t>
      </w:r>
    </w:p>
    <w:p>
      <w:r>
        <w:drawing>
          <wp:inline distT="0" distB="0" distL="114300" distR="114300">
            <wp:extent cx="5270500" cy="2534285"/>
            <wp:effectExtent l="0" t="0" r="6350" b="1841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Inject 和 Module维度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6184900" cy="3081020"/>
            <wp:effectExtent l="0" t="0" r="6350" b="508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81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@Scope</w:t>
      </w:r>
    </w:p>
    <w:p>
      <w:r>
        <w:drawing>
          <wp:inline distT="0" distB="0" distL="114300" distR="114300">
            <wp:extent cx="6188075" cy="3302635"/>
            <wp:effectExtent l="0" t="0" r="3175" b="1206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330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@Singleton</w:t>
      </w:r>
    </w:p>
    <w:p>
      <w:r>
        <w:drawing>
          <wp:inline distT="0" distB="0" distL="114300" distR="114300">
            <wp:extent cx="6181090" cy="3397885"/>
            <wp:effectExtent l="0" t="0" r="10160" b="1206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397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@Qualifier</w:t>
      </w:r>
    </w:p>
    <w:p>
      <w:r>
        <w:drawing>
          <wp:inline distT="0" distB="0" distL="114300" distR="114300">
            <wp:extent cx="6188075" cy="2574925"/>
            <wp:effectExtent l="0" t="0" r="3175" b="1587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@Named</w:t>
      </w:r>
    </w:p>
    <w:p>
      <w:r>
        <w:drawing>
          <wp:inline distT="0" distB="0" distL="114300" distR="114300">
            <wp:extent cx="6188075" cy="3155315"/>
            <wp:effectExtent l="0" t="0" r="3175" b="698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04890" cy="3009265"/>
            <wp:effectExtent l="0" t="0" r="10160" b="63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RxLifecycle 解决Rx内存泄露</w:t>
      </w:r>
      <w:bookmarkStart w:id="0" w:name="_GoBack"/>
      <w:bookmarkEnd w:id="0"/>
    </w:p>
    <w:p>
      <w:r>
        <w:drawing>
          <wp:inline distT="0" distB="0" distL="114300" distR="114300">
            <wp:extent cx="6186170" cy="3202940"/>
            <wp:effectExtent l="0" t="0" r="5080" b="1651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3202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outline"/>
  <w:zoom w:percent="134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0C0D4C"/>
    <w:rsid w:val="075C7972"/>
    <w:rsid w:val="0F9C3D71"/>
    <w:rsid w:val="23002DC4"/>
    <w:rsid w:val="24CA67C8"/>
    <w:rsid w:val="26151069"/>
    <w:rsid w:val="2F0B7673"/>
    <w:rsid w:val="307B6D1F"/>
    <w:rsid w:val="314E5DE3"/>
    <w:rsid w:val="3A0C0D4C"/>
    <w:rsid w:val="487100E9"/>
    <w:rsid w:val="525032BC"/>
    <w:rsid w:val="59FC4548"/>
    <w:rsid w:val="5BFD09BF"/>
    <w:rsid w:val="69FE76AC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344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2018-07-13T06:58:00Z</dcterms:created>
  <dc:creator>Administrator</dc:creator>
  <cp:lastModifiedBy>Administrator</cp:lastModifiedBy>
  <dcterms:modified xsi:type="dcterms:W3CDTF">2018-07-27T08:59:25Z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